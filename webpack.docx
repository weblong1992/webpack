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r>
        <w:drawing>
          <wp:inline distT="0" distB="0" distL="114300" distR="114300">
            <wp:extent cx="7548880" cy="3912870"/>
            <wp:effectExtent l="0" t="0" r="20320" b="241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391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138035" cy="3429000"/>
            <wp:effectExtent l="0" t="0" r="2476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138035" cy="342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42835" cy="4800600"/>
            <wp:effectExtent l="0" t="0" r="2476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5865" cy="3736340"/>
            <wp:effectExtent l="0" t="0" r="13335" b="228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73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455535" cy="3289300"/>
            <wp:effectExtent l="0" t="0" r="12065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55535" cy="328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4595" cy="4015105"/>
            <wp:effectExtent l="0" t="0" r="14605" b="234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4015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5865" cy="3528695"/>
            <wp:effectExtent l="0" t="0" r="133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528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90435" cy="4368800"/>
            <wp:effectExtent l="0" t="0" r="2476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90435" cy="436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2055" cy="3614420"/>
            <wp:effectExtent l="0" t="0" r="17145" b="177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055" cy="3614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26935" cy="3886200"/>
            <wp:effectExtent l="0" t="0" r="1206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26935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4595" cy="3827780"/>
            <wp:effectExtent l="0" t="0" r="1460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554595" cy="382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49515" cy="3700780"/>
            <wp:effectExtent l="0" t="0" r="19685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370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3960" cy="2254250"/>
            <wp:effectExtent l="0" t="0" r="15240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1420" cy="3538855"/>
            <wp:effectExtent l="0" t="0" r="17780" b="171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3960" cy="4064635"/>
            <wp:effectExtent l="0" t="0" r="15240" b="247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553960" cy="4064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555865" cy="3586480"/>
            <wp:effectExtent l="0" t="0" r="13335" b="2032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55865" cy="3586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0" w:h="16840"/>
      <w:pgMar w:top="0" w:right="0" w:bottom="0" w:left="0" w:header="720" w:footer="720" w:gutter="0"/>
      <w:pgNumType w:start="1"/>
      <w:cols w:space="0" w:num="1"/>
      <w:rtlGutter w:val="0"/>
      <w:docGrid w:linePitch="1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1"/>
  <w:displayVerticalDrawingGridEvery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1D7BD009"/>
    <w:rsid w:val="3CF71DF3"/>
    <w:rsid w:val="4FF951B5"/>
    <w:rsid w:val="579B2FAE"/>
    <w:rsid w:val="5BF8CDE8"/>
    <w:rsid w:val="65FE1105"/>
    <w:rsid w:val="7BDFF97C"/>
    <w:rsid w:val="7CF55F37"/>
    <w:rsid w:val="7CF70DF4"/>
    <w:rsid w:val="7F5FD78C"/>
    <w:rsid w:val="BFFB9BAA"/>
    <w:rsid w:val="BFFF8C47"/>
    <w:rsid w:val="C740FC23"/>
    <w:rsid w:val="DF66DFDB"/>
    <w:rsid w:val="DFAD635A"/>
    <w:rsid w:val="EF7FF187"/>
    <w:rsid w:val="F33D3404"/>
    <w:rsid w:val="F6555BDE"/>
    <w:rsid w:val="F7FE168E"/>
    <w:rsid w:val="FEEDB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/Library/Containers/com.kingsoft.wpsoffice.mac/Data/builti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2008-12-27T08:47:00Z</dcterms:created>
  <dc:creator>zhaoxinlei</dc:creator>
  <cp:lastModifiedBy>mac</cp:lastModifiedBy>
  <dcterms:modified xsi:type="dcterms:W3CDTF">2023-06-25T08:38:33Z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